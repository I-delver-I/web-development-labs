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Міністерство освіти і науки України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Національний технічний університет України «Київський політехнічний інститут імені Ігоря Сікорського»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Факультет інформатики та обчислювальної техніки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Кафедра інформатики та програмної інженерії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Звіт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 xml:space="preserve">з лабораторної роботи </w:t>
      </w:r>
      <w:r w:rsidRPr="00760C92">
        <w:rPr>
          <w:rFonts w:ascii="Segoe UI Symbol" w:eastAsia="Segoe UI Symbol" w:hAnsi="Segoe UI Symbol" w:cs="Segoe UI Symbol"/>
          <w:sz w:val="28"/>
          <w:lang w:eastAsia="ru-RU"/>
        </w:rPr>
        <w:t>№</w:t>
      </w:r>
      <w:r>
        <w:rPr>
          <w:rFonts w:ascii="Times New Roman" w:eastAsia="Times New Roman" w:hAnsi="Times New Roman" w:cs="Times New Roman"/>
          <w:sz w:val="28"/>
          <w:lang w:eastAsia="ru-RU"/>
        </w:rPr>
        <w:t> </w:t>
      </w:r>
      <w:r w:rsidR="005A68F1" w:rsidRPr="005A68F1">
        <w:rPr>
          <w:rFonts w:ascii="Times New Roman" w:eastAsia="Times New Roman" w:hAnsi="Times New Roman" w:cs="Times New Roman"/>
          <w:sz w:val="28"/>
          <w:lang w:val="ru-RU" w:eastAsia="ru-RU"/>
        </w:rPr>
        <w:t>3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 xml:space="preserve"> з дисципліни 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lang w:eastAsia="ru-RU"/>
        </w:rPr>
        <w:t>Програмування веб-застосувань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>»</w:t>
      </w:r>
    </w:p>
    <w:p w:rsidR="005E64AA" w:rsidRPr="005A68F1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 xml:space="preserve">Варіант </w:t>
      </w:r>
      <w:r w:rsidR="005A68F1"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  <w:t>4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Виконав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  ІП-15, Плугатирьов Дмитро Валерійович</w:t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студент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(шифр, прізвище, ім’я, по батькові)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Перевірив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  <w:t xml:space="preserve">   </w:t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>Ковтунець Олесь Володимирович</w:t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   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(прізвище, ім’я, по батькові)</w:t>
      </w:r>
    </w:p>
    <w:p w:rsidR="005E64AA" w:rsidRPr="00760C92" w:rsidRDefault="005E64AA" w:rsidP="005E64AA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B7081A" w:rsidRDefault="005E64AA" w:rsidP="005E64AA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Київ 2022</w:t>
      </w:r>
    </w:p>
    <w:p w:rsidR="001938D1" w:rsidRPr="001938D1" w:rsidRDefault="001938D1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b/>
          <w:sz w:val="28"/>
          <w:lang w:eastAsia="ru-RU"/>
        </w:rPr>
        <w:lastRenderedPageBreak/>
        <w:t>Розробка поштової та мобільної версії веб-сторінки</w:t>
      </w:r>
    </w:p>
    <w:p w:rsidR="001938D1" w:rsidRPr="00F373E0" w:rsidRDefault="001938D1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val="ru-RU" w:eastAsia="ru-RU"/>
        </w:rPr>
      </w:pPr>
      <w:r w:rsidRPr="00F373E0">
        <w:rPr>
          <w:rFonts w:ascii="Times New Roman" w:eastAsia="Times New Roman" w:hAnsi="Times New Roman" w:cs="Times New Roman"/>
          <w:b/>
          <w:sz w:val="28"/>
          <w:lang w:eastAsia="ru-RU"/>
        </w:rPr>
        <w:t>Мета роботи</w:t>
      </w:r>
    </w:p>
    <w:p w:rsidR="001938D1" w:rsidRPr="001938D1" w:rsidRDefault="001938D1" w:rsidP="001938D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Освоєння верстки поштової та мобільної версії веб-сторінки, виявлення</w:t>
      </w:r>
    </w:p>
    <w:p w:rsidR="001938D1" w:rsidRP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особливостей функціонування веб-сторінок для мобільних пристроїв та</w:t>
      </w:r>
    </w:p>
    <w:p w:rsidR="001938D1" w:rsidRP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поштових програм.</w:t>
      </w:r>
    </w:p>
    <w:p w:rsidR="001938D1" w:rsidRPr="001938D1" w:rsidRDefault="001938D1" w:rsidP="00F373E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Тривалість роботи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 xml:space="preserve">: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2 години</w:t>
      </w:r>
    </w:p>
    <w:p w:rsidR="001938D1" w:rsidRPr="001938D1" w:rsidRDefault="001938D1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b/>
          <w:sz w:val="28"/>
          <w:lang w:eastAsia="ru-RU"/>
        </w:rPr>
        <w:t>Завдання</w:t>
      </w:r>
    </w:p>
    <w:p w:rsidR="001938D1" w:rsidRP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1.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)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У вас вже є обраний із 16 варіантів власний варіант виконання роботи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відповідно до вашого порядкового </w:t>
      </w:r>
      <w:r>
        <w:rPr>
          <w:rFonts w:ascii="Times New Roman" w:eastAsia="Times New Roman" w:hAnsi="Times New Roman" w:cs="Times New Roman"/>
          <w:sz w:val="28"/>
          <w:lang w:eastAsia="ru-RU"/>
        </w:rPr>
        <w:t>номера у списку групи, подальші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маніпуляції виконуйте, враховуючи підготовлену головну сторінку веб-сайта з </w:t>
      </w:r>
      <w:r>
        <w:rPr>
          <w:rFonts w:ascii="Times New Roman" w:eastAsia="Times New Roman" w:hAnsi="Times New Roman" w:cs="Times New Roman"/>
          <w:sz w:val="28"/>
          <w:lang w:eastAsia="ru-RU"/>
        </w:rPr>
        <w:t>л. р. No2.</w:t>
      </w:r>
    </w:p>
    <w:p w:rsidR="001938D1" w:rsidRP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2.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)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Доступними вам засобами зверстай</w:t>
      </w:r>
      <w:r>
        <w:rPr>
          <w:rFonts w:ascii="Times New Roman" w:eastAsia="Times New Roman" w:hAnsi="Times New Roman" w:cs="Times New Roman"/>
          <w:sz w:val="28"/>
          <w:lang w:eastAsia="ru-RU"/>
        </w:rPr>
        <w:t>те новий екземпляр головної веб-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сторінки веб-сайта згідно з вашим варіантом для поштової розсилки цієї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веб-сторінки, зберігаючи контент веб-сторінки, з урахуванням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позиціювання та візуалізації окремих елементів веб-сторінки.</w:t>
      </w:r>
    </w:p>
    <w:p w:rsidR="001938D1" w:rsidRP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3.</w:t>
      </w:r>
      <w:r w:rsidRPr="001938D1">
        <w:rPr>
          <w:rFonts w:ascii="Times New Roman" w:eastAsia="Times New Roman" w:hAnsi="Times New Roman" w:cs="Times New Roman"/>
          <w:sz w:val="28"/>
          <w:lang w:val="ru-RU" w:eastAsia="ru-RU"/>
        </w:rPr>
        <w:t>)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Надішліть зверстану веб-сторінку електронною поштою, і переконайтесь в</w:t>
      </w:r>
      <w:r w:rsidRPr="001938D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її коректному відображенні поштовою програмою. Вкажіть переваги та</w:t>
      </w:r>
      <w:r w:rsidRPr="001938D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недоліки видів верстки для розробк</w:t>
      </w:r>
      <w:r>
        <w:rPr>
          <w:rFonts w:ascii="Times New Roman" w:eastAsia="Times New Roman" w:hAnsi="Times New Roman" w:cs="Times New Roman"/>
          <w:sz w:val="28"/>
          <w:lang w:eastAsia="ru-RU"/>
        </w:rPr>
        <w:t>и поштової версії веб-сторінки.</w:t>
      </w:r>
    </w:p>
    <w:p w:rsidR="001938D1" w:rsidRP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4.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)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Доступними вам засобами зверстайте новий екземпляр головної веб-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сторінки веб-сайта згідно з </w:t>
      </w:r>
      <w:r>
        <w:rPr>
          <w:rFonts w:ascii="Times New Roman" w:eastAsia="Times New Roman" w:hAnsi="Times New Roman" w:cs="Times New Roman"/>
          <w:sz w:val="28"/>
          <w:lang w:eastAsia="ru-RU"/>
        </w:rPr>
        <w:t>вашим варіантом для комфортного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використання веб-сторінки на смартфоні, зберігаючи контент веб-сторінки, при потребі на власний розсуд змінюючи позиціювання та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візуалізацію окремих елементів веб-сторінки. Аргументуйте зміни.</w:t>
      </w:r>
    </w:p>
    <w:p w:rsidR="001938D1" w:rsidRP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Pr="001938D1">
        <w:rPr>
          <w:rFonts w:ascii="Times New Roman" w:eastAsia="Times New Roman" w:hAnsi="Times New Roman" w:cs="Times New Roman"/>
          <w:sz w:val="28"/>
          <w:lang w:val="ru-RU" w:eastAsia="ru-RU"/>
        </w:rPr>
        <w:t>)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Інтегруйте розроблену мобільну верстку головної веб-сторінки до верстки</w:t>
      </w:r>
      <w:r w:rsidRPr="001938D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головної веб-сторінки із </w:t>
      </w:r>
      <w:proofErr w:type="spellStart"/>
      <w:r w:rsidRPr="001938D1">
        <w:rPr>
          <w:rFonts w:ascii="Times New Roman" w:eastAsia="Times New Roman" w:hAnsi="Times New Roman" w:cs="Times New Roman"/>
          <w:sz w:val="28"/>
          <w:lang w:eastAsia="ru-RU"/>
        </w:rPr>
        <w:t>л.р</w:t>
      </w:r>
      <w:proofErr w:type="spellEnd"/>
      <w:r w:rsidRPr="001938D1">
        <w:rPr>
          <w:rFonts w:ascii="Times New Roman" w:eastAsia="Times New Roman" w:hAnsi="Times New Roman" w:cs="Times New Roman"/>
          <w:sz w:val="28"/>
          <w:lang w:eastAsia="ru-RU"/>
        </w:rPr>
        <w:t>. No2. Опублікуйте результат на GitHub Pages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(або обраному вами хостінгу).</w:t>
      </w:r>
    </w:p>
    <w:p w:rsidR="001938D1" w:rsidRDefault="001938D1" w:rsidP="001938D1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sz w:val="28"/>
          <w:lang w:eastAsia="ru-RU"/>
        </w:rPr>
        <w:lastRenderedPageBreak/>
        <w:t>6.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)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Продемонструйте коректне функціонування головної веб-сторінки в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1938D1">
        <w:rPr>
          <w:rFonts w:ascii="Times New Roman" w:eastAsia="Times New Roman" w:hAnsi="Times New Roman" w:cs="Times New Roman"/>
          <w:sz w:val="28"/>
          <w:lang w:eastAsia="ru-RU"/>
        </w:rPr>
        <w:t>інтернеті на екрані ноутбука та на екрані смартфона.</w:t>
      </w:r>
    </w:p>
    <w:p w:rsidR="001938D1" w:rsidRDefault="001938D1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1938D1">
        <w:rPr>
          <w:rFonts w:ascii="Times New Roman" w:eastAsia="Times New Roman" w:hAnsi="Times New Roman" w:cs="Times New Roman"/>
          <w:b/>
          <w:sz w:val="28"/>
          <w:lang w:eastAsia="ru-RU"/>
        </w:rPr>
        <w:t>Хід роботи</w:t>
      </w:r>
    </w:p>
    <w:p w:rsidR="009D4A5A" w:rsidRDefault="009D4A5A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t>Надіслана через пошту веб-сторінка</w:t>
      </w:r>
    </w:p>
    <w:p w:rsidR="001938D1" w:rsidRDefault="009D4A5A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noProof/>
          <w:lang w:eastAsia="uk-UA"/>
        </w:rPr>
        <w:drawing>
          <wp:inline distT="0" distB="0" distL="0" distR="0" wp14:anchorId="119CEC9D" wp14:editId="6222199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618B327" wp14:editId="481778C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5A" w:rsidRDefault="009D4A5A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9D4A5A" w:rsidRDefault="009D4A5A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9D4A5A" w:rsidRDefault="009D4A5A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lastRenderedPageBreak/>
        <w:t>Адаптивна головна сторінка</w:t>
      </w:r>
    </w:p>
    <w:p w:rsidR="009D4A5A" w:rsidRDefault="00815253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val="en-US" w:eastAsia="ru-RU"/>
        </w:rPr>
      </w:pPr>
      <w:r>
        <w:rPr>
          <w:noProof/>
          <w:lang w:eastAsia="uk-UA"/>
        </w:rPr>
        <w:drawing>
          <wp:inline distT="0" distB="0" distL="0" distR="0" wp14:anchorId="04F05A76" wp14:editId="2B5A187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5226587" wp14:editId="43CA07C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65" w:rsidRDefault="00986B65" w:rsidP="001938D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t>Висновок</w:t>
      </w:r>
    </w:p>
    <w:p w:rsidR="00986B65" w:rsidRPr="00986B65" w:rsidRDefault="00986B65" w:rsidP="00986B65">
      <w:pPr>
        <w:spacing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ab/>
        <w:t>Під час вик</w:t>
      </w:r>
      <w:r w:rsidR="00880CBD">
        <w:rPr>
          <w:rFonts w:ascii="Times New Roman" w:eastAsia="Times New Roman" w:hAnsi="Times New Roman" w:cs="Times New Roman"/>
          <w:sz w:val="28"/>
          <w:lang w:eastAsia="ru-RU"/>
        </w:rPr>
        <w:t>онання цієї лабораторної роботи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я зміг </w:t>
      </w:r>
      <w:r w:rsidR="00880CBD">
        <w:rPr>
          <w:rFonts w:ascii="Times New Roman" w:eastAsia="Times New Roman" w:hAnsi="Times New Roman" w:cs="Times New Roman"/>
          <w:sz w:val="28"/>
          <w:lang w:eastAsia="ru-RU"/>
        </w:rPr>
        <w:t xml:space="preserve">покращити свої навички табличної верстки завдяки адаптуванню веб-сторінки під надсилання її через поштовий клієнт. Також я вніс зміни до головної сторінки задля її успішної адаптації під екрани з малою широтою. Переваг видів верстки для </w:t>
      </w:r>
      <w:r w:rsidR="00880CBD"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поштової версії веб-сторінки менше, аніж недоліків, адже є зручніші способи для створення сторінок, котрі, на жаль, не можуть застосовуватись для пошти.</w:t>
      </w:r>
      <w:bookmarkStart w:id="0" w:name="_GoBack"/>
      <w:bookmarkEnd w:id="0"/>
    </w:p>
    <w:sectPr w:rsidR="00986B65" w:rsidRPr="00986B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8F1"/>
    <w:rsid w:val="001938D1"/>
    <w:rsid w:val="00286FAD"/>
    <w:rsid w:val="005A68F1"/>
    <w:rsid w:val="005E64AA"/>
    <w:rsid w:val="00815253"/>
    <w:rsid w:val="00880CBD"/>
    <w:rsid w:val="00986B65"/>
    <w:rsid w:val="009D4A5A"/>
    <w:rsid w:val="00A62770"/>
    <w:rsid w:val="00B7081A"/>
    <w:rsid w:val="00C00D96"/>
    <w:rsid w:val="00F37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4C8D7"/>
  <w15:chartTrackingRefBased/>
  <w15:docId w15:val="{55F06870-D669-47A4-B404-DEBD65F61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4AA"/>
    <w:pPr>
      <w:spacing w:line="240" w:lineRule="auto"/>
      <w:ind w:firstLine="709"/>
      <w:jc w:val="both"/>
    </w:pPr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0;&#1084;&#1072;\Desktop\Templates\WEB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WEB.dotx</Template>
  <TotalTime>83</TotalTime>
  <Pages>5</Pages>
  <Words>1671</Words>
  <Characters>954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3</cp:revision>
  <dcterms:created xsi:type="dcterms:W3CDTF">2022-10-20T21:43:00Z</dcterms:created>
  <dcterms:modified xsi:type="dcterms:W3CDTF">2022-10-20T23:06:00Z</dcterms:modified>
</cp:coreProperties>
</file>